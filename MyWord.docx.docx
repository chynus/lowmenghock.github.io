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10692" w:type="dxa"/>
        <w:tblInd w:w="-72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20"/>
        <w:gridCol w:w="630"/>
        <w:gridCol w:w="2312"/>
        <w:gridCol w:w="423"/>
        <w:gridCol w:w="660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12" w:hRule="atLeast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>
            <w:pPr>
              <w:pStyle w:val="4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bookmarkStart w:id="0" w:name="_GoBack"/>
            <w:bookmarkEnd w:id="0"/>
            <w:r>
              <w:drawing>
                <wp:inline distT="0" distB="0" distL="0" distR="0">
                  <wp:extent cx="1524000" cy="1771650"/>
                  <wp:effectExtent l="114300" t="76200" r="95250" b="9525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0112" b="26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65" cy="1771842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>
            <w:pPr>
              <w:pStyle w:val="4"/>
              <w:kinsoku w:val="0"/>
              <w:overflowPunct w:val="0"/>
              <w:rPr>
                <w:rFonts w:ascii="Times New Roman" w:hAnsi="Times New Roman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>
            <w:pPr>
              <w:pStyle w:val="9"/>
            </w:pPr>
            <w:r>
              <w:t>LOW MENG HOCK</w:t>
            </w:r>
            <w:r>
              <w:br w:type="textWrapping"/>
            </w:r>
            <w:r>
              <w:t>MING FU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589" w:hRule="atLeast"/>
        </w:trPr>
        <w:tc>
          <w:tcPr>
            <w:tcW w:w="3662" w:type="dxa"/>
            <w:gridSpan w:val="3"/>
            <w:vMerge w:val="continue"/>
            <w:tcBorders>
              <w:bottom w:val="nil"/>
            </w:tcBorders>
          </w:tcPr>
          <w:p>
            <w:pPr>
              <w:pStyle w:val="4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continue"/>
            <w:tcBorders>
              <w:bottom w:val="nil"/>
            </w:tcBorders>
          </w:tcPr>
          <w:p>
            <w:pPr>
              <w:pStyle w:val="4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Experience</w:t>
            </w:r>
          </w:p>
          <w:p>
            <w:pPr>
              <w:pStyle w:val="2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12/12/18–19/09/19</w:t>
            </w:r>
          </w:p>
          <w:p>
            <w:pPr>
              <w:pStyle w:val="27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Department</w:t>
            </w:r>
            <w:r>
              <w:rPr>
                <w:rStyle w:val="11"/>
                <w:rFonts w:ascii="Calibri" w:hAnsi="Calibri" w:cs="Calibri"/>
              </w:rPr>
              <w:t>•</w:t>
            </w:r>
            <w:r>
              <w:rPr>
                <w:rFonts w:ascii="Calibri" w:hAnsi="Calibri" w:cs="Calibri"/>
              </w:rPr>
              <w:t xml:space="preserve"> Officer </w:t>
            </w:r>
            <w:r>
              <w:rPr>
                <w:rStyle w:val="11"/>
                <w:rFonts w:ascii="Calibri" w:hAnsi="Calibri" w:cs="Calibri"/>
              </w:rPr>
              <w:t>•</w:t>
            </w:r>
            <w:r>
              <w:rPr>
                <w:rFonts w:ascii="Calibri" w:hAnsi="Calibri" w:cs="Calibri"/>
              </w:rPr>
              <w:t xml:space="preserve"> Low Auto Service Sdn Bhd</w:t>
            </w:r>
          </w:p>
          <w:p>
            <w:pPr>
              <w:pStyle w:val="22"/>
              <w:rPr>
                <w:rFonts w:ascii="Calibri" w:hAnsi="Calibri" w:cs="Calibri"/>
              </w:rPr>
            </w:pPr>
          </w:p>
          <w:p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Education</w:t>
            </w:r>
          </w:p>
          <w:p>
            <w:pPr>
              <w:pStyle w:val="28"/>
            </w:pPr>
            <w:r>
              <w:t>XIAMEN UNIVERSITY MALAYSIA, Jalan Sunsuria, Bandar Sunsuria, 43900 Sepang, Selangor</w:t>
            </w:r>
          </w:p>
          <w:p>
            <w:pPr>
              <w:pStyle w:val="28"/>
            </w:pPr>
          </w:p>
          <w:p>
            <w:pPr>
              <w:pStyle w:val="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GPA=2.2</w:t>
            </w:r>
          </w:p>
          <w:p>
            <w:pPr>
              <w:pStyle w:val="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Cheng Jing Run Mathematic Competition (High Distinction)</w:t>
            </w:r>
          </w:p>
          <w:p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Communicate</w:t>
            </w:r>
          </w:p>
          <w:p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can communicate well with other people using different languages;</w:t>
            </w:r>
          </w:p>
          <w:p>
            <w:pPr>
              <w:pStyle w:val="16"/>
              <w:numPr>
                <w:ilvl w:val="0"/>
                <w:numId w:val="3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Mandarin</w:t>
            </w:r>
          </w:p>
          <w:p>
            <w:pPr>
              <w:pStyle w:val="16"/>
              <w:numPr>
                <w:ilvl w:val="0"/>
                <w:numId w:val="3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English</w:t>
            </w:r>
          </w:p>
          <w:p>
            <w:pPr>
              <w:pStyle w:val="16"/>
              <w:numPr>
                <w:ilvl w:val="0"/>
                <w:numId w:val="3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Malay</w:t>
            </w:r>
          </w:p>
          <w:p>
            <w:pPr>
              <w:pStyle w:val="16"/>
              <w:numPr>
                <w:ilvl w:val="0"/>
                <w:numId w:val="3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Hok</w:t>
            </w:r>
            <w:r>
              <w:rPr>
                <w:rFonts w:hint="eastAsia" w:cs="Calibri" w:asciiTheme="minorEastAsia" w:hAnsiTheme="minorEastAsia" w:eastAsiaTheme="minorEastAsia"/>
                <w:lang w:eastAsia="zh-CN"/>
              </w:rPr>
              <w:t>k</w:t>
            </w:r>
            <w:r>
              <w:rPr>
                <w:rFonts w:ascii="Calibri" w:hAnsi="Calibri" w:cs="Calibri"/>
              </w:rPr>
              <w:t>ien</w:t>
            </w:r>
          </w:p>
          <w:p>
            <w:pPr>
              <w:pStyle w:val="16"/>
              <w:numPr>
                <w:ilvl w:val="0"/>
                <w:numId w:val="3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Cantonese</w:t>
            </w:r>
          </w:p>
          <w:p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Leadership</w:t>
            </w:r>
          </w:p>
          <w:p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have become the president of frisbee club in university.</w:t>
            </w:r>
          </w:p>
          <w:p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Reference</w:t>
            </w:r>
          </w:p>
          <w:p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>Dr Tee Han Qin,principle of university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4" w:hRule="atLeast"/>
        </w:trPr>
        <w:tc>
          <w:tcPr>
            <w:tcW w:w="720" w:type="dxa"/>
          </w:tcPr>
          <w:p>
            <w:pPr>
              <w:pStyle w:val="4"/>
              <w:kinsoku w:val="0"/>
              <w:overflowPunct w:val="0"/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>
            <w:pPr>
              <w:pStyle w:val="4"/>
              <w:kinsoku w:val="0"/>
              <w:overflowPunct w:val="0"/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4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/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43" w:hRule="atLeast"/>
        </w:trPr>
        <w:tc>
          <w:tcPr>
            <w:tcW w:w="720" w:type="dxa"/>
          </w:tcPr>
          <w:p>
            <w:pPr>
              <w:pStyle w:val="21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21"/>
              <w:jc w:val="center"/>
              <w:rPr>
                <w:rStyle w:val="11"/>
                <w:rFonts w:ascii="Calibri" w:hAnsi="Calibri" w:cs="Calibri"/>
                <w:b w:val="0"/>
                <w:bCs w:val="0"/>
                <w:color w:val="666666"/>
              </w:rPr>
            </w:pPr>
            <w:r>
              <mc:AlternateContent>
                <mc:Choice Requires="wpg">
                  <w:drawing>
                    <wp:inline distT="0" distB="0" distL="0" distR="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gps icon" style="height:26.25pt;width:26.55pt;" coordsize="337185,333375" o:gfxdata="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">
                      <o:lock v:ext="edit" aspectratio="f"/>
                      <v:shape id="Freeform: Shape 142" o:spid="_x0000_s1026" o:spt="100" style="position:absolute;left:0;top:0;height:333375;width:337185;v-text-anchor:middle;" fillcolor="#2C567A [3204]" filled="t" stroked="f" coordsize="2647519,2612594" o:gfxdata="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sfLvQAA&#10;ANw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    <v:path o:connectlocs="183318,331566;181742,332417;181836,332457;196420,322936;191325,324152;183683,325124;183319,324152;188657,323666;196420,322936;209673,321664;209362,321752;209522,321721;114597,319837;119995,321235;122300,321356;128730,324516;131641,325124;131823,325185;132490,324516;135038,325246;137585,325853;142605,327023;142680,326947;148503,327920;151293,328406;154083,328649;159785,328892;167549,328770;167886,328770;168640,328345;170339,327798;172067,327768;173250,327919;173569,328770;176283,328770;175434,329986;174949,330594;173371,331323;170460,331323;166700,331080;158572,330837;152506,330350;147169,329621;141831,328770;133703,327555;127395,325489;127468,325436;123756,324273;120481,322815;116720,321599;112838,320262;114597,319837;186006,317231;184153,317515;171334,318163;175555,318682;176647,318439;184168,317588;185406,317347;197523,315470;191227,316433;193388,316495;196496,315917;220503,315189;200758,320457;210750,318227;93914,312727;107864,318682;112838,320262;116599,321599;120359,322815;123635,324273;122907,324881;120966,324516;114051,321964;110655,320627;107258,319168;102769,317588;98888,315887;95855,314307;93914,312727;99616,309688;106287,313091;105438,313578;97675,309810;99616,309688;74990,301423;83239,306042;84937,307987;81055,305920;78144,304097;74990,301423;89455,298305;89456,298339;89866,298836;89911,298628;266614,290326;266173,290363;258895,295589;251737,299479;246642,302517;243852,303733;240941,304948;237423,306771;234754,308351;230872,309931;226869,311390;225777,312484;224079,313091;219833,313821;214374,315522;209400,317102;203941,318682;197148,320384;187565,321964;187322,322329;182714,323483;182834,323544;187951,322262;188050,321964;197633,320384;204427,318682;209886,317102;214859,315522;220318,313821;224564,313091;221690,314819;221774,314793;224807,312970;226505,312362;226618,312331;227354,311511;231357,310053;235239,308473;237908,306893;241426,305070;244337,303854;246334,302985;247370,302274;252465,299236;259622,295346;58592,288646;59053,289041;59210,289122;267428,285473;267386,285501;267386,285536;267579,285564;267629,285501;270049,283658;269332,284154;269206,284286;269697,283971;48687,277536;53268,282941;49636,278573;278638,277533;278627,277537;278547,278087;276606,280275;274301,282827;274440,282795;276606,280397;278547,278209;278638,277533;60544,274796;60784,275089;60796,275049;42600,272010;45754,274076;45909,274259;47346,274578;50606,277601;55095,281247;57036,283921;58128,285258;62737,289148;61403,290241;57110,285462;56915,285501;56915,285501;60977,290024;61403,290241;62737,289148;74262,298263;71957,298992;72806,299600;69409,299722;67226,298263;65164,296683;60069,292429;55338,288175;50970,283921;48908,281855;46967,279667;47695,278695;50121,280883;52790,282949;56065,286474;56344,286713;52790,282949;50243,280883;47816,278695;45148,275413;42600,272010;309845,252685;309783,252711;308458,255897;308571,237458;305356,242111;303779,245028;302202,247702;298441,252685;295166,257668;292255,261679;292012,261828;291813,262123;292133,261922;295045,257911;298320,252928;302081,247945;303658,245271;305235,242354;308510,237614;318260,237036;317244,239315;315061,243691;317244,239315;318260,237036;321126,235791;319549,240531;316759,245636;313969,250862;311422,254144;313120,250740;314576,247337;315667,245514;317123,243083;318458,240652;321126,235791;313274,225372;310330,230564;310276,230689;313241,225460;314889,213613;311350,223300;303906,238547;302815,240274;302809,240288;300261,244663;297714,249404;294802,253050;292376,257182;278061,273347;273330,277358;272876,277704;272681,277903;270702,279518;269085,281369;263140,285866;262209,286455;259679,288522;259314,288760;258773,289269;254042,292429;249311,295346;248770,295621;245566,297706;244573,298208;243610,298871;240334,300694;237274,301897;230453,305344;214451,311323;203300,314196;212312,312484;214010,312119;219469,310174;222866,309081;228325,306285;234511,304097;238475,302540;240213,301545;241790,301059;243973,299843;244547,299444;246036,298020;249311,296076;253037,294246;254406,293402;259137,290241;261199,288297;263504,286838;269448,282341;273694,278330;278425,274320;292740,258154;294710,254799;294802,254508;297956,249646;298927,248188;300217,246395;300625,245636;303172,241260;308146,230929;312999,219869;314424,215372;328162,202853;327798,203096;327798,203096;329308,195650;329264,195865;329618,196290;330710,197505;331438,197019;331456,196926;330952,197262;329739,196168;328227,181843;328142,181848;327989,181856;328041,182434;327920,185472;327434,187296;324523,191914;323795,195925;323067,197262;321854,203096;320520,207715;319064,212212;318215,215736;317244,219383;318018,218176;318700,215615;319307,211968;320762,207471;322097,202853;323310,197019;324038,195682;324766,191671;327677,187052;325736,196411;324280,204190;321005,214156;320357,215166;320080,216678;319185,219261;315789,226675;314212,230564;313241,232631;312028,234818;308753,240652;305235,246365;300746,254022;295773,261558;292497,265812;288979,269944;287766,271646;286432,273347;284370,275049;280997,278790;281094,279181;277576,282827;273816,285501;270783,287932;267910,290036;268357,289999;271511,287689;274544,285258;278304,282584;281822,278938;281701,278452;285097,274684;287160,272983;288494,271281;289707,269579;293225,265447;296500,261193;301474,253657;305963,246000;309481,240288;312756,234454;313969,232266;314939,230200;316517,226311;319913,218896;321248,213913;324523,203947;325979,196168;327920,186809;328357,185165;328041,185108;328162,182069;330831,179274;329418,185171;329418,185171;330831,179274;331923,178058;331195,179638;331195,179638;331028,182950;330952,186080;329739,189820;329739,190247;331195,186080;331438,179638;332003,178411;326706,172832;325911,174715;325615,177451;325232,176173;325092,176353;325493,177694;325251,179638;325736,181218;326112,181198;325857,180368;326100,178423;326706,172832;336897,169550;337139,169672;337018,174777;337139,178301;336775,184743;336411,188389;335319,193737;334956,198234;333136,206499;331438,213670;328405,215007;328648,214278;329133,209173;330952,203825;332408,202975;332408,202974;333985,193737;334834,189362;335562,184865;336169,180611;336411,176600;336533,173197;336775,171373;336897,169550;17085,113196;17145,113226;17151,113209;24404,95775;21735,100758;19551,102581;19546,102697;19335,107350;19341,107339;19551,102702;21735,100879;24404,95896;24495,95957;24540,95866;25859,85200;24161,86416;21614,91764;22196,92231;22215,92149;21735,91764;24282,86416;25786,85340;35200,78272;35047,78395;34397,80901;33987,82162;22827,102581;21250,107564;19794,112669;16640,123364;14578,130657;13607,136126;13122,138922;12758,141717;11666,149253;11302,153872;11909,158733;12193,156084;12151,155208;12637,150104;13728,142568;14594,141527;15852,133096;15791,131629;16989,128187;17702,125297;17489,125795;16761,125552;14941,130779;15063,133696;14214,139287;14092,140259;12879,141717;13243,138922;13728,136126;14699,130657;16761,123364;19915,112669;21371,107564;22948,102581;34108,82162;35200,78272;37384,66118;37384,66118;37990,66604;37990,66604;59243,48814;59220,48833;59149,48913;58158,49953;57907,50318;57744,50504;57036,51533;49636,60284;47574,62715;45512,65267;36396,75361;45633,65146;47695,62594;49757,60163;57157,51412;57907,50318;59149,48913;62322,40433;61275,40798;60497,41088;60311,41324;58977,42539;55580,44727;53275,47279;51092,49832;49636,51169;49587,51107;48211,52764;45875,55666;42115,59798;42721,60527;42733,60517;42236,59920;45997,55787;49757,51169;51213,49832;53397,47279;55701,44727;59098,42539;60433,41324;61888,40777;62348,40634;238029,18474;244216,21269;246885,23457;240941,20540;238029,18474;217892,9601;222744,10695;229538,14098;217892,9601;144864,8796;142316,9115;136857,9844;131520,11060;129215,11789;126546,12518;120706,13668;119631,14098;112232,16651;104953,19568;99858,21877;96461,23214;88091,27103;84088,29656;80206,32208;74019,36827;68196,41445;62624,46316;63101,46915;64284,46102;65291,45350;68924,42174;74747,37556;80934,32937;84816,30385;88819,27833;97189,23943;100465,22242;105560,19932;112838,17015;120238,14463;123346,13851;124848,13337;145286,8919;188247,6183;190840,6441;194358,7657;191689,7292;186109,6198;188247,6183;202364,5226;207338,5590;213404,8021;205882,6684;202364,5226;161787,5195;147775,5955;138071,7292;133461,8507;129457,9966;123877,10695;102769,18838;95127,22242;92822,23092;90760,24186;86878,26252;80813,29413;76203,33059;62859,43511;60070,45941;57342,48437;57400,48495;36413,73168;32167,79002;30226,82526;28286,85808;24646,92614;20688,98864;20643,99056;19309,102702;18338,104404;18096,104647;17019,108233;16761,110360;16519,113398;14820,118381;13243,123364;11545,130657;10574,137342;9968,144027;10817,139408;10896,139027;11060,137220;12030,130536;12334,130637;12360,130524;12030,130414;13729,123121;15305,118138;16996,113178;16883,113155;17125,110116;18460,104404;19430,102702;19463,102614;20764,99056;24768,92736;28407,85930;30348,82648;32289,79123;36535,73289;57521,48616;63101,43512;76445,33059;81055,29413;87121,26253;91002,24186;93065,23092;95370,22242;103012,18838;124120,10695;129700,9966;133703,8507;138313,7292;148018,5955;162029,5241;173291,5620;178830,0;184532,364;190355,972;194237,1944;196784,3160;199938,2552;204669,3646;207581,4496;207459,4618;207338,5469;202364,5104;200666,4618;198968,4253;195692,3524;192417,2795;189020,2309;185260,2309;182227,2309;177496,2309;177274,2238;175191,3281;175919,4496;183198,5955;179959,6012;180013,6016;183440,5955;186352,6320;191932,7413;194601,7778;199089,8751;203699,9723;208187,10817;212676,12154;214859,12761;217043,13491;217071,13516;218637,13787;222432,15200;222962,16004;223108,16043;226505,17380;229416,18595;232328,19932;234511,21148;235967,21877;237544,22728;242882,25766;249675,30142;253193,32573;253295,32646;255093,33740;323553,162744;323501,163761;324887,163959;326221,164932;326828,168213;329133,172103;330103,172191;330103,171252;331089,168507;331074,167970;332044,164689;333379,164689;335441,163352;335683,168700;335077,171252;334349,173683;333985,177694;333864,179760;333621,181826;333104,182172;333136,182312;333631,181981;333864,180003;333985,177937;334349,173926;335077,171495;335683,168943;336654,169672;336533,171495;336290,173318;336169,176721;335926,180732;335319,184986;334592,189483;333742,193859;332165,203096;330710,203947;328890,209295;328405,214399;328162,215129;326100,220720;325493,221206;322946,227161;325615,221206;326221,220720;322339,231780;320277,232874;319849,233731;319913,233846;320398,232874;322461,231780;321005,235912;318336,240774;317002,243205;315546,245636;314454,247459;312877,250983;311179,254387;308510,258033;305841,261436;305953,261207;302930,265325;296379,272496;295089,274485;296379,272618;302930,265447;297956,272983;295393,275672;293336,277187;293225,277358;291939,278350;291891,278695;286189,284529;280124,290120;279843,290324;277819,292915;272966,296562;268431,299970;268415,299989;272966,296683;277819,293037;273816,297048;270555,299175;268300,300129;268235,300208;265809,301788;264895,302213;262595,304082;260350,305677;256954,307865;255862,307987;254648,308527;254460,308671;255983,308108;257075,307987;252708,311268;249918,312727;247128,314064;245157,314360;244823,314550;235603,318561;235133,318668;232328,320505;233905,320992;228082,323544;228567,321843;226626,322572;224807,323179;221046,324395;220544,323791;218741,324152;216558,324638;212069,325732;211921,325801;216194,324759;218377,324273;220197,323909;220925,324516;224685,323301;226505,322693;228446,321964;227961,323666;222866,326096;222616,326026;219105,327433;216194,328284;211827,329378;210022,329226;206248,329962;206125,330229;196056,332173;193751,331566;191810,331566;188414,332660;185381,332903;182348,333024;182019,332883;179255,333374;175919,332781;176040,332660;176647,331809;173857,331444;175191,330715;179194,330593;183076,330472;188656,330593;192538,330229;199817,328649;204669,327555;208309,327433;208562,327316;205033,327433;200181,328527;192902,330107;189020,330472;183440,330350;179558,330472;175555,330594;175676,330107;176526,328892;213889,322693;239242,313091;245914,309567;249675,307622;253557,305556;260836,301180;266658,296683;277576,288175;280609,285744;283520,283192;287887,279181;289707,276143;292321,273742;292342,273591;289829,275900;288009,278938;283642,282949;280730,285501;277698,287932;266780,296440;260957,300937;253678,305313;249796,307379;246036,309324;239364,312848;214010,322450;176647,328649;173857,328649;173493,327677;170581,327555;167913,328649;160149,328770;154447,328527;151657,328284;148867,327798;150548,326002;150201,326096;143939,324935;143651,325003;131641,322815;126910,321843;122786,321113;117812,318804;111625,316495;105196,313942;106287,313091;110776,313942;112717,315644;119389,317588;132612,320992;135887,321599;139405,322207;143287,323058;147565,323985;147897,323909;151900,324516;152021,324273;157844,324516;158814,324638;167791,324638;174342,324881;182106,324273;183076,324273;183440,325246;191083,324273;196178,323058;199089,322572;200909,322329;204912,321356;208187,320627;211463,319776;217470,318734;218256,318439;211948,319533;208673,320384;205397,321113;201394,322086;199574,322329;196663,322815;188778,323544;183440,324030;182470,324030;174706,324638;168155,324395;159178,324395;158208,324273;154447,322693;152385,324030;152380,324041;154083,322936;157844,324516;152021,324273;152067,324243;148260,323666;143772,322693;139890,321843;136372,321235;133097,320627;119874,317224;113202,315279;111261,313578;106773,312727;100101,309324;98160,309445;91245,305920;90032,303733;90275,303611;94521,305920;98766,308230;99979,307501;95006,304219;90881,302396;85180,299114;80327,295954;72685,292672;69773,290242;70380,289999;73291,290849;67226,284529;63829,281734;60675,278938;56672,275657;50849,269215;50450,267964;49272,266784;45269,262408;44784,260221;43207,258033;43019,257738;41144,256453;37505,251227;35443,246365;35200,246365;32410,241017;29741,235669;26951,229471;24404,223150;26951,227404;29499,232752;30348,235669;30699,236185;30267,233935;29140,231886;27307,227755;25131,224123;22463,216830;20176,209355;19425,207175;16155,194098;14709,184604;14699,184865;14820,186809;15427,191306;16155,195925;14941,191914;14092,186809;13122,186809;12515,182191;11666,179274;10938,176478;8876,174291;8270,174291;7663,171252;7420,167363;7906,161893;8148,159949;8561,158615;8360,155573;8633,151076;9119,150165;9119,149618;8148,151441;7299,150225;5722,148038;5434,146306;5358,146457;4873,151319;4509,156181;4145,159949;4145,167727;4266,171738;4509,175749;3417,179517;3175,179517;2447,172224;2447,164689;3053,158855;4145,159948;3175,158733;2932,154358;3175,147673;3296,145850;3660,142811;5116,137342;5841,133708;5601,132845;4752,137706;3296,143176;2932,146214;2811,148038;2568,154722;2811,159098;2204,164932;2204,172467;2932,179760;3175,179760;4752,186688;5601,192400;7420,198234;10286,210780;10536,213184;11060,213184;13729,219626;14699,222907;12879,220112;10938,215736;10817,216952;9762,213674;8997,213792;8148,210996;5237,204311;3417,198356;3296,193373;2447,187539;1840,181705;506,177451;1355,154844;2204,149010;1476,145850;2932,137099;3296,135033;4266,127983;6814,122878;6207,129806;6814,128619;7178,125780;7299,122635;8391,118624;10089,112547;12151,106349;12306,106174;13243,101244;14578,97719;16155,94802;19309,88725;21856,83256;25495,76206;28164,73168;30348,68914;32168,66240;34108,65267;34594,64538;36535,60649;40295,56273;40398,58102;40123,58871;44056,54815;45997,52263;48544,49832;48764,50076;48666,49953;51820,46793;54974,43876;58370,40230;63101,36705;68196,32937;71243,30808;73291,28926;76931,26739;80813,24672;81326,24408;82647,23108;84816,21512;87197,20297;88881,19909;89183,19689;122179,6320;123403,6053;126789,4861;129124,4390;130342,4380;130792,4253;158450,607;166305,577;174706,729;174862,846;178952,364;182712,972;186473,1701;188413,2143;186352,1579;182591,850;178830,243;17883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3" o:spid="_x0000_s1026" o:spt="75" alt="GPS icon" type="#_x0000_t75" style="position:absolute;left:91440;top:68580;height:202565;width:151765;" filled="f" o:preferrelative="t" stroked="f" coordsize="21600,21600" o:gfxdata="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YLru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21"/>
            </w:pPr>
            <w:r>
              <w:t>333,Kampung Negaraku</w:t>
            </w:r>
          </w:p>
          <w:p>
            <w:pPr>
              <w:pStyle w:val="21"/>
            </w:pPr>
            <w:r>
              <w:t>Longkang Pecak</w:t>
            </w:r>
          </w:p>
          <w:p>
            <w:pPr>
              <w:pStyle w:val="21"/>
            </w:pPr>
            <w:r>
              <w:t>41300 Batu Pahat,Negeri Sembilan.</w:t>
            </w:r>
          </w:p>
        </w:tc>
        <w:tc>
          <w:tcPr>
            <w:tcW w:w="423" w:type="dxa"/>
            <w:vMerge w:val="continue"/>
          </w:tcPr>
          <w:p>
            <w:pPr>
              <w:pStyle w:val="4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4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24" w:hRule="atLeast"/>
        </w:trPr>
        <w:tc>
          <w:tcPr>
            <w:tcW w:w="720" w:type="dxa"/>
          </w:tcPr>
          <w:p>
            <w:pPr>
              <w:pStyle w:val="21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21"/>
              <w:jc w:val="center"/>
              <w:rPr>
                <w:rFonts w:ascii="Calibri" w:hAnsi="Calibri" w:cs="Calibri"/>
                <w:color w:val="666666"/>
              </w:rPr>
            </w:pPr>
            <w:r>
              <mc:AlternateContent>
                <mc:Choice Requires="wpg">
                  <w:drawing>
                    <wp:inline distT="0" distB="0" distL="0" distR="0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phone icon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">
                      <o:lock v:ext="edit" aspectratio="f"/>
                      <v:shape id="Freeform: Shape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F5jqub0AAADc&#10;AAAADwAAAGRycy9kb3ducmV2LnhtbEWPQYvCMBCF7wv+hzCCt22igkg1ehAED66sVfQ6NmNbbCal&#10;yVp3f/1GELzN8N687818+bC1uFPrK8cahokCQZw7U3Gh4XhYf05B+IBssHZMGn7Jw3LR+5hjalzH&#10;e7pnoRAxhH2KGsoQmlRKn5dk0SeuIY7a1bUWQ1zbQpoWuxhuazlSaiItVhwJJTa0Kim/ZT/2Cbl8&#10;f+2q8yGjU7fN/xqWKzXWetAfqhmIQI/wNr+uNybWn4zh+Uyc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Oq5vQAA&#10;ANwAAAAPAAAAAAAAAAEAIAAAACIAAABkcnMvZG93bnJldi54bWxQSwECFAAUAAAACACHTuJAMy8F&#10;njsAAAA5AAAAEAAAAAAAAAABACAAAAAMAQAAZHJzL3NoYXBleG1sLnhtbFBLBQYAAAAABgAGAFsB&#10;AAC2AwAAAAA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8" o:spid="_x0000_s1026" o:spt="75" alt="Phone icon" type="#_x0000_t75" style="position:absolute;left:83820;top:83820;height:164465;width:164465;" filled="f" o:preferrelative="t" stroked="f" coordsize="21600,21600" o:gfxdata="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X3v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21"/>
            </w:pPr>
            <w:r>
              <w:t>011 1168 1121</w:t>
            </w:r>
          </w:p>
        </w:tc>
        <w:tc>
          <w:tcPr>
            <w:tcW w:w="423" w:type="dxa"/>
            <w:vMerge w:val="continue"/>
          </w:tcPr>
          <w:p>
            <w:pPr>
              <w:pStyle w:val="4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4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>
            <w:pPr>
              <w:pStyle w:val="21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21"/>
              <w:jc w:val="center"/>
              <w:rPr>
                <w:rFonts w:ascii="Calibri" w:hAnsi="Calibri" w:cs="Calibri"/>
                <w:color w:val="666666"/>
              </w:rPr>
            </w:pPr>
            <w: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email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">
                      <o:lock v:ext="edit" aspectratio="f"/>
                      <v:shape id="Freeform: Shape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XrlGhb4AAADc&#10;AAAADwAAAGRycy9kb3ducmV2LnhtbEWPQWsCMRSE7wX/Q3iCt5qsFF22RpHSQpVe1EKvr5vXzdbN&#10;y7JJdfffm4LgcZiZb5jluneNOFMXas8asqkCQVx6U3Ol4fP49piDCBHZYOOZNAwUYL0aPSyxMP7C&#10;ezofYiUShEOBGmyMbSFlKC05DFPfEifvx3cOY5JdJU2HlwR3jZwpNZcOa04LFlt6sVSeDn9Og/o+&#10;fmz3m2x4/a1ks/sy/bDLrdaTcaaeQUTq4z18a78bDbPFE/yf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Ghb4A&#10;AADcAAAADwAAAAAAAAABACAAAAAiAAAAZHJzL2Rvd25yZXYueG1sUEsBAhQAFAAAAAgAh07iQDMv&#10;BZ47AAAAOQAAABAAAAAAAAAAAQAgAAAADQEAAGRycy9zaGFwZXhtbC54bWxQSwUGAAAAAAYABgBb&#10;AQAAtwMAAAAA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2" o:spid="_x0000_s1026" o:spt="75" alt="Email icon" type="#_x0000_t75" style="position:absolute;left:83820;top:91440;height:164465;width:164465;" filled="f" o:preferrelative="t" stroked="f" coordsize="21600,21600" o:gfxdata="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mzg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>
            <w:pPr>
              <w:pStyle w:val="21"/>
            </w:pPr>
            <w:r>
              <w:t>cst1909541@xmu.edu.my</w:t>
            </w:r>
          </w:p>
        </w:tc>
        <w:tc>
          <w:tcPr>
            <w:tcW w:w="423" w:type="dxa"/>
            <w:vMerge w:val="continue"/>
          </w:tcPr>
          <w:p>
            <w:pPr>
              <w:pStyle w:val="4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74" w:hRule="atLeast"/>
        </w:trPr>
        <w:tc>
          <w:tcPr>
            <w:tcW w:w="720" w:type="dxa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>
            <w:pPr>
              <w:pStyle w:val="25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>
            <w:pPr>
              <w:pStyle w:val="4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>
            <w:pPr>
              <w:pStyle w:val="21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>
            <w:pPr>
              <w:pStyle w:val="21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>
            <w:pPr>
              <w:pStyle w:val="21"/>
            </w:pPr>
          </w:p>
        </w:tc>
        <w:tc>
          <w:tcPr>
            <w:tcW w:w="423" w:type="dxa"/>
            <w:vMerge w:val="continue"/>
          </w:tcPr>
          <w:p>
            <w:pPr>
              <w:pStyle w:val="2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448" w:hRule="atLeast"/>
        </w:trPr>
        <w:tc>
          <w:tcPr>
            <w:tcW w:w="720" w:type="dxa"/>
          </w:tcPr>
          <w:p>
            <w:pPr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>
            <w:pPr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</w:tcPr>
          <w:p/>
        </w:tc>
        <w:tc>
          <w:tcPr>
            <w:tcW w:w="6607" w:type="dxa"/>
            <w:vMerge w:val="continue"/>
          </w:tcPr>
          <w:p/>
        </w:tc>
      </w:tr>
    </w:tbl>
    <w:p>
      <w:pPr>
        <w:pStyle w:val="4"/>
      </w:pPr>
    </w:p>
    <w:sectPr>
      <w:headerReference r:id="rId3" w:type="default"/>
      <w:type w:val="continuous"/>
      <w:pgSz w:w="12240" w:h="15840"/>
      <w:pgMar w:top="2304" w:right="1138" w:bottom="1138" w:left="1138" w:header="720" w:footer="1872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165" cy="10547985"/>
              <wp:effectExtent l="0" t="0" r="635" b="5715"/>
              <wp:wrapNone/>
              <wp:docPr id="26" name="Grou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2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/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26.9pt;margin-top:-36pt;height:830.55pt;width:683.95pt;z-index:251657216;mso-width-relative:page;mso-height-relative:page;" coordorigin="0,-228600" coordsize="8686478,10547991" o:gfxdata="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">
              <o:lock v:ext="edit" aspectratio="f"/>
              <v:group id="_x0000_s1026" o:spid="_x0000_s1026" o:spt="203" style="position:absolute;left:0;top:198120;height:3819525;width:4064000;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reeform: Shape 10" o:spid="_x0000_s1026" o:spt="100" style="position:absolute;left:0;top:0;flip:x;height:4010526;width:4064469;rotation:11796480f;v-text-anchor:middle;" fillcolor="#FFFFFF [3212]" filled="t" stroked="f" coordsize="2647519,2612594" o:gfxdata="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teTEu5AAAA2gAA&#10;AA8AAAAAAAAAAQAgAAAAIgAAAGRycy9kb3ducmV2LnhtbFBLAQIUABQAAAAIAIdO4kAzLwWeOwAA&#10;ADkAAAAQAAAAAAAAAAEAIAAAAAgBAABkcnMvc2hhcGV4bWwueG1sUEsFBgAAAAAGAAYAWwEAALID&#10;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8" o:spid="_x0000_s1026" o:spt="100" style="position:absolute;left:290946;top:436418;height:3183890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2;1739045,3174741;1739948,3175128;1879499,3084200;1830747,3095808;1757617,3105094;1754135,3095808;1805210,3091165;1879499,3084200;2006313,3072048;2003337,3072889;2004863,3072592;1096554,3054600;1148208,3067949;1170264,3069109;1231784,3099291;1259643,3105094;1261386,3105675;1267769,3099291;1292145,3106255;1316522,3112059;1364552,3123229;1365274,3122506;1420992,3131793;1447689,3136436;1474387,3138757;1528943,3141079;1603233,3139917;1606458,3139917;1613681,3135854;1629932,3130631;1646473,3130341;1657790,3131791;1660837,3139917;1686809,3139917;1678684,3151525;1674041,3157330;1658950,3164295;1631092,3164295;1595108,3161973;1517336,3159651;1459297,3155008;1408223,3148044;1357148,3139917;1279377,3128310;1219016,3108577;1219715,3108070;1184193,3096969;1152852,3083040;1116868,3071432;1079723,3058663;1096554,3054600;1779847,3029713;1762113,3032420;1639459,3038613;1679844,3043572;1690292,3041250;1762260,3033125;1774103,3030822;1890047,3012894;1829808,3022088;1850479,3022678;1880224,3017164;2109939,3010210;1921006,3060524;2016616,3039220;898642,2986694;1032131,3043572;1079723,3058663;1115707,3071431;1151691,3083038;1183032,3096968;1176067,3102772;1157495,3099289;1091331,3074914;1058829,3062144;1026328,3048215;983378,3033125;946233,3016874;917214,3001784;898642,2986694;953199,2957675;1017041,2990177;1008916,2994820;934627,2958835;953199,2957675;717561,2878742;796494,2922852;812745,2941424;775600,2921690;747741,2904279;717561,2878742;855973,2848956;855984,2849287;859904,2854031;860336,2852043;2551161,2772759;2546945,2773110;2477299,2823024;2408812,2860169;2360060,2889188;2333362,2900796;2305504,2912404;2271841,2929816;2246304,2944906;2209159,2959997;2170854,2973926;2160406,2984372;2144155,2990177;2103529,2997142;2051293,3013393;2003702,3028482;1951466,3043573;1886463,3059824;1794762,3074914;1792440,3078397;1748349,3089419;1749492,3090004;1798456,3077763;1799405,3074914;1891107,3059824;1956111,3043573;2008345,3028482;2055937,3013393;2108172,2997142;2148800,2990177;2121297,3006679;2122101,3006428;2151121,2989016;2167372,2983212;2168454,2982913;2175497,2975086;2213803,2961157;2250948,2946067;2276485,2930976;2310147,2913565;2338006,2901958;2357109,2893652;2367026,2886867;2415778,2857848;2484264,2820703;560658,2756707;565065,2760487;566568,2761254;2558951,2726404;2558553,2726679;2558553,2727010;2560398,2727273;2560875,2726679;2584028,2709077;2577176,2713812;2575964,2715071;2580663,2712063;465879,2650609;509717,2702224;474958,2660513;2666216,2650575;2666112,2650612;2665345,2655871;2646772,2676766;2624717,2701141;2626046,2700834;2646772,2677926;2665345,2657032;2666216,2650575;579335,2624437;581634,2627234;581749,2626851;407634,2597831;437814,2617565;439296,2619310;453049,2622353;484244,2651227;527193,2686051;545766,2711588;556212,2724357;600322,2761502;587554,2771949;546475,2726304;544606,2726679;544606,2726679;583480,2769872;587554,2771949;600323,2761502;710596,2848560;688542,2855525;696667,2861329;664165,2862490;643271,2848560;623538,2833471;574786,2792843;529515,2752216;487727,2711588;467994,2691855;449422,2670961;456387,2661675;479602,2682569;505139,2702302;536480,2735965;539144,2738250;505139,2702302;480762,2682569;457547,2661675;432010,2630333;407634,2597831;2964825,2413267;2964237,2413519;2951558,2443947;2952639,2267844;2921877,2312278;2906786,2340137;2891697,2365674;2855712,2413267;2824372,2460859;2796513,2499165;2794189,2500585;2792288,2503401;2795352,2501487;2823210,2463181;2854552,2415589;2890535,2367997;2905626,2342460;2920716,2314601;2952057,2269330;3045354,2263816;3035633,2285581;3014739,2327369;3035633,2285581;3045354,2263816;3072778,2251919;3057687,2297189;3030990,2345942;3004292,2395856;2979916,2427197;2996167,2394695;3010096,2362193;3020543,2344782;3034472,2321566;3047241,2298350;3072778,2251919;2997644,2152417;2969468,2202005;2968950,2203196;2997327,2153252;3013096,2040106;2979232,2132629;2907996,2278241;2897566,2294731;2897500,2294867;2873123,2336655;2848747,2381927;2820889,2416750;2797673,2456217;2660702,2610600;2615431,2648907;2611087,2652208;2609213,2654106;2590284,2669538;2574804,2687212;2517925,2730162;2509013,2735791;2484806,2755526;2481309,2757796;2476137,2762664;2430868,2792844;2385597,2820703;2380416,2823329;2349763,2843238;2340260,2848031;2331041,2854365;2299699,2871777;2270417,2883261;2205149,2916182;2052029,2973291;1945328,3000727;2031560,2984372;2047811,2980890;2100046,2962317;2132547,2951871;2184783,2925172;2243982,2904278;2281911,2889404;2298539,2879902;2313627,2875260;2334523,2863651;2340013,2859835;2354256,2846240;2385597,2827667;2421253,2810189;2434349,2802129;2479620,2771949;2499353,2753376;2521408,2739447;2578286,2696498;2618914,2658192;2664183,2619887;2801155,2465502;2820005,2433457;2820889,2430678;2851069,2384247;2860355,2370318;2872703,2353192;2876606,2345942;2900982,2304154;2948574,2205486;2995005,2099856;3008645,2056906;3140102,1937346;3136620,1939668;3136620,1939668;3151066,1868551;3150649,1870604;3154031,1874664;3164479,1886272;3171444,1881628;3171619,1880738;3166800,1883950;3155193,1873502;3140720,1736690;3139909,1736735;3138441,1736816;3138942,1742334;3137782,1771355;3133138,1788766;3105280,1832876;3098315,1871182;3091351,1883950;3079743,1939668;3066974,1983777;3053044,2026727;3044919,2060389;3035633,2095213;3043039,2083692;3049563,2059228;3055366,2024404;3069295,1981456;3082064,1937346;3093672,1881628;3100637,1868859;3107601,1830554;3135460,1786444;3116888,1875824;3102958,1950114;3071617,2045298;3065416,2054943;3062766,2069385;3054206,2094052;3021704,2164860;3006613,2202005;2997327,2221739;2985719,2242633;2954379,2298350;2920716,2352906;2877768,2426036;2830175,2498005;2798835,2538632;2765172,2578098;2753564,2594349;2740796,2610600;2721062,2626851;2688788,2662585;2689720,2666318;2656059,2701141;2620074,2726679;2591055,2749894;2563564,2769984;2567839,2769628;2598020,2747573;2627040,2724357;2663023,2698820;2696686,2663996;2695525,2659353;2728027,2623370;2747761,2607119;2760528,2590868;2772136,2574617;2805799,2535150;2837140,2494522;2884732,2422553;2927680,2349425;2961343,2294867;2992684,2239150;3004292,2218256;3013578,2198523;3028669,2161378;3061170,2090569;3073938,2042978;3105280,1947794;3119209,1873504;3137782,1784123;3141969,1768423;3138942,1767872;3140102,1738853;3165639,1712154;3152122,1768475;3152123,1768475;3165640,1712155;3176087,1700546;3169122,1715637;3169122,1715637;3167526,1747268;3166800,1777158;3155193,1812876;3155193,1816956;3169122,1777158;3171444,1715636;3176856,1703911;3126173,1650632;3118566,1668612;3115726,1694743;3112064,1682536;3110725,1684259;3114566,1697065;3112245,1715637;3116888,1730727;3120486,1730527;3118048,1722601;3120369,1704028;3126173,1650632;3223679,1619291;3226001,1620452;3224839,1669205;3226001,1702868;3222518,1764389;3219036,1799212;3208588,1850287;3205107,1893236;3187694,1972170;3171444,2040655;3142425,2053424;3144746,2046460;3149389,1997707;3166800,1946632;3180730,1938507;3180730,1938506;3195820,1850287;3203945,1808499;3210910,1765550;3216714,1724922;3219036,1686617;3220196,1654115;3222518,1636703;3223679,1619291;163484,1081076;164062,1081364;164117,1081202;233517,914697;207980,962288;187086,979701;187036,980812;185016,1025250;185073,1025144;187086,980861;207980,963448;233517,915857;234388,916437;234823,915567;247445,813708;231195,825316;206819,876390;212396,880852;212577,880068;207980,876390;232356,825316;246746,815037;336826,747544;335360,748717;329136,772646;325218,784689;218427,979701;203336,1027292;189407,1076045;159226,1178194;139494,1247841;130208,1300077;125565,1326774;122082,1353473;111635,1425441;108152,1469551;113957,1515982;116677,1490683;116278,1482319;120921,1433566;131368,1361598;139653,1351654;151685,1271134;151102,1257127;162569,1224252;169393,1196649;167352,1201410;160388,1199088;142976,1249002;144137,1276861;136011,1330257;134851,1339543;123243,1353473;126725,1326774;131368,1300077;140654,1247841;160388,1178194;190568,1076045;204497,1027292;219587,979701;326378,784689;336826,747544;357721,631466;357720,631466;363523,636109;363523,636107;566884,466202;566661,466380;565985,467144;556502,477081;554105,480569;552540,482337;545766,492172;474959,575748;455225,598964;435493,623339;348272,719742;436653,622179;456385,597802;476119,574587;546926,491010;554105,480569;565985,467144;596350,386158;586331,389649;578881,392415;577107,394665;564338,406272;531836,427166;509782,451544;488888,475919;474959,488689;474485,488096;461320,503924;438974,531638;402991,571105;408794,578068;408905,577971;404151,572265;440134,532798;476119,488689;490049,475921;510942,451544;532997,427168;565498,406274;578268,394666;592197,389443;596594,388078;2277645,176439;2336844,203136;2362381,224030;2305504,196171;2277645,176439;2084956,91701;2131387,102147;2196391,134649;2084956,91701;1386170,84011;1361793,87058;1309557,94022;1258483,105630;1236429,112595;1210892,119560;1155011,130537;1144727,134650;1073920,159026;1004273,186885;955521,208940;923019,221708;842925,258854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3;1185353,102147;983378,179920;910250,212422;888194,220547;868462,230995;831317,250727;773278,280908;729169,315731;601483,415559;574799,438762;548694,462598;549248,463151;348434,698790;307806,754507;289233,788171;270661,819511;235838,884515;197958,944206;197533,946037;184764,980861;175477,997112;173156,999433;162854,1033677;160388,1053991;158066,1083010;141815,1130602;126725,1178194;110474,1247841;101188,1311685;95384,1375527;103509,1331417;104262,1327777;105831,1310523;115117,1246681;118025,1247651;118277,1246572;115118,1245519;131369,1175872;146458,1128280;162635,1080906;161549,1080688;163871,1051669;176639,997112;185925,980861;186237,980013;198694,946037;236999,885676;271822,820673;290395,789332;308967,755669;349595,699951;550409,464313;603805,415560;731490,315733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6;2389080,287874;2422743,311089;2423717,311785;2440921,322237;3095994,1554288;3095503,1564002;3108762,1565895;3121530,1575182;3127334,1606522;3149388,1643667;3158676,1644512;3158676,1635542;3168112,1609330;3167961,1604202;3177247,1572860;3190016,1572860;3209749,1560092;3212070,1611167;3206267,1635542;3199302,1658758;3195819,1697065;3194659,1716797;3192338,1736531;3187387,1739831;3187694,1741173;3192436,1738012;3194659,1719119;3195819,1699386;3199302,1661080;3206267,1637864;3212070,1613488;3221356,1620453;3220196,1637864;3217875,1655276;3216713,1687778;3214392,1726084;3208588,1766712;3201624,1809660;3193498,1851448;3178408,1939668;3164479,1947794;3147067,1998868;3142423,2047621;3140102,2054586;3120369,2107982;3114565,2112625;3090189,2169503;3115726,2112625;3121530,2107982;3084385,2213612;3064652,2224060;3060560,2232246;3061170,2233345;3065813,2224059;3085546,2213612;3071617,2253079;3046080,2299510;3033312,2322726;3019382,2345942;3008935,2363353;2993845,2397016;2977594,2429518;2952057,2464342;2926520,2496844;2927584,2494652;2898660,2533989;2835978,2602475;2823637,2621462;2835978,2603636;2898660,2535149;2851069,2607117;2826547,2632800;2806861,2647271;2805798,2648907;2793491,2658375;2793030,2661675;2738473,2717392;2680434,2770788;2677750,2772736;2658380,2797486;2611949,2832309;2568552,2864856;2568398,2865045;2611949,2833471;2658380,2798647;2620074,2836952;2588878,2857266;2567298,2866381;2566678,2867134;2543463,2882224;2534714,2886278;2512703,2904134;2491228,2919369;2458726,2940263;2448280,2941424;2436667,2946585;2434863,2947955;2449440,2942584;2459888,2941424;2418100,2972765;2391401,2986695;2364704,2999463;2345846,3002292;2342649,3004106;2254430,3042412;2249932,3043434;2223089,3060984;2238179,3065627;2182461,3090004;2187105,3073753;2168532,3080718;2151121,3086521;2115136,3098129;2110329,3092359;2093081,3095808;2072187,3100451;2029239,3110898;2027823,3111557;2068705,3101611;2089599,3096968;2107010,3093486;2113975,3099289;2149960,3087682;2167371,3081878;2185943,3074914;2181300,3091165;2132547,3114380;2130158,3113711;2096564,3127148;2068705,3135274;2026917,3145721;2009651,3144271;1973537,3151297;1972360,3153847;1876016,3172419;1853961,3166615;1835389,3166615;1802887,3177063;1773868,3179384;1744848,3180544;1741695,3179194;1715249,3183882;1683327,3178223;1684489,3177063;1690292,3168936;1663595,3165455;1676363,3158490;1714669,3157329;1751814,3156168;1805208,3157329;1842353,3153847;1912000,3138756;1958431,3128310;1993254,3127148;1995677,3126023;1961914,3127149;1915483,3137596;1845836,3152687;1808691,3156168;1755296,3155008;1718151,3156168;1679844,3157330;1681006,3152687;1689131,3141079;2046650,3081878;2289253,2990177;2353095,2956514;2389080,2937941;2426225,2918208;2495871,2876420;2551589,2833471;2656059,2752216;2685077,2729000;2712936,2704624;2754724,2666318;2772136,2637299;2797147,2614372;2797348,2612932;2773298,2634977;2755885,2663996;2714097,2702303;2686239,2726679;2657220,2749894;2552750,2831149;2497033,2874099;2427386,2915887;2390241,2935620;2354256,2954192;2290414,2987855;2047811,3079557;1690292,3138757;1663595,3138757;1660112,3129471;1632253,3128310;1606716,3138757;1532426,3139917;1477870,3137596;1451172,3135274;1424475,3130631;1440556,3113477;1437243,3114380;1377323,3103284;1374561,3103934;1259644,3083040;1214373,3073753;1174907,3066789;1127316,3044733;1068115,3022679;1006595,2998302;1017041,2990177;1059991,2998302;1078563,3014553;1142405,3033125;1268931,3065627;1300271,3071432;1333934,3077235;1371079,3085361;1412013,3094212;1415187,3093486;1453493,3099291;1454654,3096969;1510371,3099291;1519657,3100451;1605555,3100451;1668237,3102772;1742526,3096969;1751813,3096969;1755296,3106255;1828424,3096969;1877176,3085361;1905035,3080718;1922447,3078397;1960752,3069110;1992094,3062146;2023434,3054019;2080922,3044070;2088439,3041251;2028079,3051698;1996737,3059824;1965397,3066789;1927091,3076075;1909679,3078397;1881821,3083040;1806370,3090004;1755296,3094648;1746009,3094648;1671720,3100451;1609038,3098129;1523140,3098129;1513854,3096969;1477870,3081878;1458137,3094648;1458087,3094747;1474387,3084200;1510372,3099289;1454655,3096968;1455094,3096684;1418670,3091165;1375722,3081878;1338577,3073753;1304914,3067949;1273574,3062146;1147048,3029644;1083206,3011071;1064634,2994820;1021684,2986694;957842,2954192;939270,2955354;873105,2921690;861497,2900796;863819,2899636;904447,2921690;945073,2943746;956681,2936781;909090,2905439;869623,2888028;815066,2856686;768635,2826506;695507,2795165;667648,2771950;673451,2769628;701310,2777753;643271,2717392;610769,2690695;580589,2663996;542284,2632656;486567,2571134;482744,2559186;471476,2547918;433171,2506130;428528,2485236;413437,2464342;411640,2461523;393703,2449251;358880,2399338;339147,2352906;336826,2352906;310129,2301832;284592,2250758;257893,2191558;233517,2131197;257893,2171824;282270,2222899;290395,2250758;293752,2255682;289620,2234192;278839,2214629;261293,2175171;240481,2140483;214944,2070836;193067,1999446;185881,1978627;154591,1853728;140753,1763058;140654,1765550;141815,1784123;147619,1827072;154583,1871182;142976,1832876;134851,1784123;125565,1784123;119760,1740013;111635,1712154;104671,1685457;84937,1664563;79133,1664563;73329,1635542;71007,1598397;75650,1546163;77972,1527590;81925,1514851;80004,1485802;82615,1442852;87258,1434147;87258,1428923;77972,1446335;69847,1434728;54756,1413833;52000,1397292;51275,1398743;46632,1445174;43149,1491605;39667,1527590;39667,1601879;40827,1640186;43149,1678491;32702,1714476;30381,1714476;23416,1644829;23416,1572860;29219,1517143;39662,1527584;30381,1515982;28059,1474194;30381,1410350;31541,1392939;35024,1363919;48953,1311685;55894,1276984;53596,1268735;45470,1315166;31541,1367402;28059,1396421;26898,1413833;24576,1477676;26898,1519464;21095,1575182;21095,1647150;28059,1716797;30381,1716797;45470,1782962;53596,1837519;71007,1893236;98431,2013051;100824,2036013;105832,2036013;131369,2097534;140655,2128876;123243,2102177;104671,2060389;103510,2071997;93411,2040692;86098,2041817;77972,2015119;50113,1951275;32702,1894398;31541,1846805;23416,1791087;17612,1735370;4844,1694743;12969,1478837;21095,1423120;14130,1392939;28059,1309363;31541,1289629;40827,1222304;65204,1173551;59400,1239716;65202,1228375;68686,1201264;69847,1171229;80294,1132923;96544,1074884;116278,1015684;117757,1014021;126726,966931;139494,933268;154585,905409;184765,847370;209140,795135;243964,727810;269501,698790;290395,658163;307807,632626;326380,623339;331023,616375;349595,579230;385579,537442;386558,554907;383933,562249;421562,523512;440134,499136;464511,475921;466611,478254;465673,477081;495853,446900;526033,419042;558535,384218;603805,350555;652557,314571;681707,294235;701310,276265;736133,255371;773278,235638;778195,233109;790835,220693;811584,205458;834365,193850;850480,190140;853371,188045;1169102,60359;1180816,57812;1213212,46430;1235557,41931;1247209,41833;1251518,40626;1516175,5803;1591335,5513;1671720,6963;1673216,8085;1712347,3481;1748331,9285;1784316,16249;1802881,20470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Rectangle 4" o:spid="_x0000_s1026" o:spt="1" style="position:absolute;left:914078;top:-228600;height:262467;width:7772400;v-text-anchor:middle;" fillcolor="#2C567A [3204]" filled="t" stroked="f" coordsize="21600,21600" o:gfxdata="UEsDBAoAAAAAAIdO4kAAAAAAAAAAAAAAAAAEAAAAZHJzL1BLAwQUAAAACACHTuJAtIAQf74AAADa&#10;AAAADwAAAGRycy9kb3ducmV2LnhtbEWPS0/DMBCE70j8B2uRuFG7i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AQf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reeform: Shape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UByUgr4AAADa&#10;AAAADwAAAGRycy9kb3ducmV2LnhtbEWPQWvCQBSE70L/w/IK3nSTglJSNzm0SKWg1rTi9ZF9TaLZ&#10;tzG7GvPv3UKhx2FmvmEW2c004kqdqy0riKcRCOLC6ppLBd9fy8kzCOeRNTaWScFADrL0YbTARNue&#10;d3TNfSkChF2CCirv20RKV1Rk0E1tSxy8H9sZ9EF2pdQd9gFuGvkURXNpsOawUGFLrxUVp/xiFHys&#10;2899PAzv5+W238z8+e1wWR2VGj/G0QsITzf/H/5rr7SCOfxeCTdAp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yUgr4A&#10;AADa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reeform: Shape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663756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8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</w:abstractNum>
  <w:abstractNum w:abstractNumId="1">
    <w:nsid w:val="112E54D5"/>
    <w:multiLevelType w:val="multilevel"/>
    <w:tmpl w:val="112E54D5"/>
    <w:lvl w:ilvl="0" w:tentative="0">
      <w:start w:val="1"/>
      <w:numFmt w:val="bullet"/>
      <w:pStyle w:val="16"/>
      <w:lvlText w:val=""/>
      <w:lvlJc w:val="left"/>
      <w:pPr>
        <w:ind w:left="72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59D6A3B"/>
    <w:multiLevelType w:val="multilevel"/>
    <w:tmpl w:val="159D6A3B"/>
    <w:lvl w:ilvl="0" w:tentative="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removePersonalInformation/>
  <w:displayBackgroundShape w:val="1"/>
  <w:embedSystemFonts/>
  <w:bordersDoNotSurroundHeader w:val="1"/>
  <w:bordersDoNotSurroundFooter w:val="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0"/>
  <w:doNotShadeFormData w:val="1"/>
  <w:characterSpacingControl w:val="doNotCompress"/>
  <w:doNotValidateAgainstSchema/>
  <w:doNotDemarcateInvalidXml/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5EC"/>
    <w:rsid w:val="00060042"/>
    <w:rsid w:val="0008685D"/>
    <w:rsid w:val="00090860"/>
    <w:rsid w:val="00112FD7"/>
    <w:rsid w:val="00146323"/>
    <w:rsid w:val="00150ABD"/>
    <w:rsid w:val="0019415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A250C"/>
    <w:rsid w:val="003D1B71"/>
    <w:rsid w:val="004E158A"/>
    <w:rsid w:val="00565C77"/>
    <w:rsid w:val="0056708E"/>
    <w:rsid w:val="005801E5"/>
    <w:rsid w:val="00590471"/>
    <w:rsid w:val="005D01FA"/>
    <w:rsid w:val="00614471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10DC"/>
    <w:rsid w:val="008566AA"/>
    <w:rsid w:val="008725EC"/>
    <w:rsid w:val="00891B78"/>
    <w:rsid w:val="008A1E6E"/>
    <w:rsid w:val="008C024F"/>
    <w:rsid w:val="008C2CFC"/>
    <w:rsid w:val="008F168F"/>
    <w:rsid w:val="00912DC8"/>
    <w:rsid w:val="009475DC"/>
    <w:rsid w:val="00955935"/>
    <w:rsid w:val="00967B93"/>
    <w:rsid w:val="009D090F"/>
    <w:rsid w:val="009E2A13"/>
    <w:rsid w:val="00A31464"/>
    <w:rsid w:val="00A31B16"/>
    <w:rsid w:val="00A33613"/>
    <w:rsid w:val="00A47A8D"/>
    <w:rsid w:val="00A54F95"/>
    <w:rsid w:val="00AC6C7E"/>
    <w:rsid w:val="00B4158A"/>
    <w:rsid w:val="00B6466C"/>
    <w:rsid w:val="00BB1B5D"/>
    <w:rsid w:val="00BC22C7"/>
    <w:rsid w:val="00BD195A"/>
    <w:rsid w:val="00BE70A8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44DD4"/>
    <w:rsid w:val="00F878BD"/>
    <w:rsid w:val="00FE7401"/>
    <w:rsid w:val="3AD7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1" w:semiHidden="0" w:name="Normal"/>
    <w:lsdException w:qFormat="1" w:unhideWhenUsed="0" w:uiPriority="9" w:semiHidden="0" w:name="heading 1"/>
    <w:lsdException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qFormat="1"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1"/>
    <w:pPr>
      <w:widowControl w:val="0"/>
      <w:autoSpaceDE w:val="0"/>
      <w:autoSpaceDN w:val="0"/>
      <w:adjustRightInd w:val="0"/>
    </w:pPr>
    <w:rPr>
      <w:rFonts w:eastAsia="宋体" w:cs="Times New Roman" w:asciiTheme="minorHAnsi" w:hAnsiTheme="minorHAns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pBdr>
        <w:top w:val="single" w:color="2C567A" w:themeColor="accent1" w:sz="24" w:space="8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6"/>
    <w:uiPriority w:val="9"/>
    <w:pPr>
      <w:kinsoku w:val="0"/>
      <w:overflowPunct w:val="0"/>
      <w:spacing w:before="360" w:after="120"/>
      <w:outlineLvl w:val="1"/>
    </w:pPr>
    <w:rPr>
      <w:rFonts w:cs="Georgia" w:asciiTheme="majorHAnsi" w:hAnsiTheme="majorHAnsi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character" w:default="1" w:styleId="10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14"/>
    <w:semiHidden/>
    <w:qFormat/>
    <w:uiPriority w:val="1"/>
    <w:rPr>
      <w:sz w:val="20"/>
      <w:szCs w:val="20"/>
    </w:rPr>
  </w:style>
  <w:style w:type="paragraph" w:styleId="5">
    <w:name w:val="Date"/>
    <w:basedOn w:val="1"/>
    <w:next w:val="1"/>
    <w:link w:val="24"/>
    <w:qFormat/>
    <w:uiPriority w:val="99"/>
    <w:pPr>
      <w:spacing w:line="480" w:lineRule="auto"/>
    </w:pPr>
  </w:style>
  <w:style w:type="paragraph" w:styleId="6">
    <w:name w:val="footer"/>
    <w:basedOn w:val="1"/>
    <w:link w:val="19"/>
    <w:semiHidden/>
    <w:uiPriority w:val="99"/>
    <w:pPr>
      <w:tabs>
        <w:tab w:val="center" w:pos="4680"/>
        <w:tab w:val="right" w:pos="9360"/>
      </w:tabs>
    </w:pPr>
  </w:style>
  <w:style w:type="paragraph" w:styleId="7">
    <w:name w:val="header"/>
    <w:basedOn w:val="1"/>
    <w:link w:val="18"/>
    <w:semiHidden/>
    <w:uiPriority w:val="99"/>
    <w:pPr>
      <w:tabs>
        <w:tab w:val="center" w:pos="4680"/>
        <w:tab w:val="right" w:pos="9360"/>
      </w:tabs>
    </w:pPr>
  </w:style>
  <w:style w:type="paragraph" w:styleId="8">
    <w:name w:val="List Bullet"/>
    <w:basedOn w:val="1"/>
    <w:uiPriority w:val="99"/>
    <w:pPr>
      <w:numPr>
        <w:ilvl w:val="0"/>
        <w:numId w:val="1"/>
      </w:numPr>
      <w:contextualSpacing/>
    </w:pPr>
    <w:rPr>
      <w:rFonts w:cs="Georgia"/>
    </w:rPr>
  </w:style>
  <w:style w:type="paragraph" w:styleId="9">
    <w:name w:val="Title"/>
    <w:basedOn w:val="4"/>
    <w:next w:val="1"/>
    <w:link w:val="20"/>
    <w:qFormat/>
    <w:uiPriority w:val="10"/>
    <w:pPr>
      <w:pBdr>
        <w:bottom w:val="single" w:color="2C567A" w:themeColor="accent1" w:sz="24" w:space="8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character" w:styleId="11">
    <w:name w:val="Strong"/>
    <w:basedOn w:val="10"/>
    <w:semiHidden/>
    <w:qFormat/>
    <w:uiPriority w:val="22"/>
    <w:rPr>
      <w:b/>
      <w:bCs/>
      <w:color w:val="666666" w:themeColor="accent4"/>
      <w14:textFill>
        <w14:solidFill>
          <w14:schemeClr w14:val="accent4"/>
        </w14:solidFill>
      </w14:textFill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Body Text Char"/>
    <w:basedOn w:val="10"/>
    <w:link w:val="4"/>
    <w:semiHidden/>
    <w:qFormat/>
    <w:uiPriority w:val="1"/>
    <w:rPr>
      <w:rFonts w:cs="Georgia" w:asciiTheme="minorHAnsi" w:hAnsiTheme="minorHAnsi"/>
    </w:rPr>
  </w:style>
  <w:style w:type="character" w:customStyle="1" w:styleId="15">
    <w:name w:val="Heading 1 Char"/>
    <w:basedOn w:val="10"/>
    <w:link w:val="2"/>
    <w:uiPriority w:val="9"/>
    <w:rPr>
      <w:rFonts w:cs="Georgia" w:asciiTheme="majorHAnsi" w:hAnsiTheme="majorHAnsi"/>
      <w:b/>
      <w:bCs/>
      <w:color w:val="2C567A" w:themeColor="accent1"/>
      <w:sz w:val="28"/>
      <w14:textFill>
        <w14:solidFill>
          <w14:schemeClr w14:val="accent1"/>
        </w14:solidFill>
      </w14:textFill>
    </w:rPr>
  </w:style>
  <w:style w:type="paragraph" w:styleId="16">
    <w:name w:val="List Paragraph"/>
    <w:basedOn w:val="4"/>
    <w:semiHidden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paragraph" w:customStyle="1" w:styleId="17">
    <w:name w:val="Table Paragraph"/>
    <w:basedOn w:val="1"/>
    <w:semiHidden/>
    <w:qFormat/>
    <w:uiPriority w:val="1"/>
    <w:rPr>
      <w:rFonts w:ascii="Times New Roman" w:hAnsi="Times New Roman"/>
      <w:sz w:val="24"/>
      <w:szCs w:val="24"/>
    </w:rPr>
  </w:style>
  <w:style w:type="character" w:customStyle="1" w:styleId="18">
    <w:name w:val="Header Char"/>
    <w:basedOn w:val="10"/>
    <w:link w:val="7"/>
    <w:semiHidden/>
    <w:uiPriority w:val="99"/>
    <w:rPr>
      <w:rFonts w:ascii="Georgia" w:hAnsi="Georgia" w:cs="Georgia"/>
      <w:sz w:val="22"/>
      <w:szCs w:val="22"/>
    </w:rPr>
  </w:style>
  <w:style w:type="character" w:customStyle="1" w:styleId="19">
    <w:name w:val="Footer Char"/>
    <w:basedOn w:val="10"/>
    <w:link w:val="6"/>
    <w:semiHidden/>
    <w:uiPriority w:val="99"/>
    <w:rPr>
      <w:rFonts w:ascii="Georgia" w:hAnsi="Georgia" w:cs="Georgia"/>
      <w:sz w:val="22"/>
      <w:szCs w:val="22"/>
    </w:rPr>
  </w:style>
  <w:style w:type="character" w:customStyle="1" w:styleId="20">
    <w:name w:val="Title Char"/>
    <w:basedOn w:val="10"/>
    <w:link w:val="9"/>
    <w:uiPriority w:val="10"/>
    <w:rPr>
      <w:rFonts w:cs="Georgia"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paragraph" w:customStyle="1" w:styleId="21">
    <w:name w:val="Information"/>
    <w:basedOn w:val="4"/>
    <w:qFormat/>
    <w:uiPriority w:val="1"/>
    <w:pPr>
      <w:kinsoku w:val="0"/>
      <w:overflowPunct w:val="0"/>
      <w:spacing w:before="4"/>
    </w:pPr>
    <w:rPr>
      <w:color w:val="666666" w:themeColor="accent4"/>
      <w:szCs w:val="17"/>
      <w14:textFill>
        <w14:solidFill>
          <w14:schemeClr w14:val="accent4"/>
        </w14:solidFill>
      </w14:textFill>
    </w:rPr>
  </w:style>
  <w:style w:type="paragraph" w:customStyle="1" w:styleId="22">
    <w:name w:val="Dates"/>
    <w:basedOn w:val="4"/>
    <w:qFormat/>
    <w:uiPriority w:val="0"/>
    <w:pPr>
      <w:kinsoku w:val="0"/>
      <w:overflowPunct w:val="0"/>
    </w:pPr>
    <w:rPr>
      <w:b/>
      <w:color w:val="000000" w:themeColor="text1"/>
      <w:sz w:val="18"/>
      <w14:textFill>
        <w14:solidFill>
          <w14:schemeClr w14:val="tx1"/>
        </w14:solidFill>
      </w14:textFill>
    </w:rPr>
  </w:style>
  <w:style w:type="character" w:styleId="23">
    <w:name w:val="Placeholder Text"/>
    <w:basedOn w:val="10"/>
    <w:semiHidden/>
    <w:uiPriority w:val="99"/>
    <w:rPr>
      <w:color w:val="808080"/>
    </w:rPr>
  </w:style>
  <w:style w:type="character" w:customStyle="1" w:styleId="24">
    <w:name w:val="Date Char"/>
    <w:basedOn w:val="10"/>
    <w:link w:val="5"/>
    <w:qFormat/>
    <w:uiPriority w:val="99"/>
    <w:rPr>
      <w:rFonts w:cs="Georgia" w:asciiTheme="minorHAnsi" w:hAnsiTheme="minorHAnsi"/>
      <w:sz w:val="22"/>
      <w:szCs w:val="22"/>
    </w:rPr>
  </w:style>
  <w:style w:type="paragraph" w:styleId="25">
    <w:name w:val="No Spacing"/>
    <w:uiPriority w:val="1"/>
    <w:pPr>
      <w:widowControl w:val="0"/>
      <w:autoSpaceDE w:val="0"/>
      <w:autoSpaceDN w:val="0"/>
      <w:adjustRightInd w:val="0"/>
    </w:pPr>
    <w:rPr>
      <w:rFonts w:eastAsia="宋体" w:cs="Georgia" w:asciiTheme="minorHAnsi" w:hAnsiTheme="minorHAnsi"/>
      <w:sz w:val="8"/>
      <w:szCs w:val="22"/>
      <w:lang w:val="en-US" w:eastAsia="en-US" w:bidi="ar-SA"/>
    </w:rPr>
  </w:style>
  <w:style w:type="character" w:customStyle="1" w:styleId="26">
    <w:name w:val="Heading 2 Char"/>
    <w:basedOn w:val="10"/>
    <w:link w:val="3"/>
    <w:uiPriority w:val="9"/>
    <w:rPr>
      <w:rFonts w:cs="Georgia" w:asciiTheme="majorHAnsi" w:hAnsiTheme="majorHAnsi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paragraph" w:customStyle="1" w:styleId="27">
    <w:name w:val="Experience"/>
    <w:basedOn w:val="1"/>
    <w:qFormat/>
    <w:uiPriority w:val="0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customStyle="1" w:styleId="28">
    <w:name w:val="School Name"/>
    <w:basedOn w:val="1"/>
    <w:uiPriority w:val="1"/>
    <w:rPr>
      <w:rFonts w:cs="Calibri"/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4.xml"/><Relationship Id="rId12" Type="http://schemas.openxmlformats.org/officeDocument/2006/relationships/customXml" Target="../customXml/item3.xml"/><Relationship Id="rId11" Type="http://schemas.openxmlformats.org/officeDocument/2006/relationships/customXml" Target="../customXml/item2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530-Computing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/>
</ds:datastoreItem>
</file>

<file path=customXml/itemProps3.xml><?xml version="1.0" encoding="utf-8"?>
<ds:datastoreItem xmlns:ds="http://schemas.openxmlformats.org/officeDocument/2006/customXml" ds:itemID="{4F8C0207-4C1F-41E3-A496-BDC896D6177F}">
  <ds:schemaRefs/>
</ds:datastoreItem>
</file>

<file path=customXml/itemProps4.xml><?xml version="1.0" encoding="utf-8"?>
<ds:datastoreItem xmlns:ds="http://schemas.openxmlformats.org/officeDocument/2006/customXml" ds:itemID="{B6377303-89CA-48CF-B410-2734A6C94E8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Pages>1</Pages>
  <Words>99</Words>
  <Characters>569</Characters>
  <Lines>4</Lines>
  <Paragraphs>1</Paragraphs>
  <TotalTime>0</TotalTime>
  <ScaleCrop>false</ScaleCrop>
  <LinksUpToDate>false</LinksUpToDate>
  <CharactersWithSpaces>667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2019-10-04T07:57:00Z</dcterms:created>
  <dcterms:modified xsi:type="dcterms:W3CDTF">2019-12-25T03:34:08Z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1033-11.2.0.9107</vt:lpwstr>
  </property>
</Properties>
</file>